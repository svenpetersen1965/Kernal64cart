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C759F" w14:textId="77777777" w:rsidR="00371D77" w:rsidRDefault="00371D77" w:rsidP="00D20149">
      <w:pPr>
        <w:jc w:val="center"/>
        <w:rPr>
          <w:b/>
          <w:bCs/>
          <w:noProof/>
          <w:sz w:val="72"/>
          <w:szCs w:val="72"/>
        </w:rPr>
      </w:pPr>
    </w:p>
    <w:p w14:paraId="03A49188" w14:textId="7057FF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B6FC687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6A2004C1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6963468A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9A24D7C062D4E22AD5BF66BFB6A5A9D"/>
        </w:placeholder>
      </w:sdtPr>
      <w:sdtEndPr>
        <w:rPr>
          <w:sz w:val="48"/>
          <w:szCs w:val="48"/>
        </w:rPr>
      </w:sdtEndPr>
      <w:sdtContent>
        <w:p w14:paraId="20960197" w14:textId="34EAB863" w:rsidR="00D20149" w:rsidRPr="00950B62" w:rsidRDefault="00371D77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 xml:space="preserve">Commodore C64: Kernal64cart </w:t>
          </w:r>
        </w:p>
      </w:sdtContent>
    </w:sdt>
    <w:p w14:paraId="35C7AF16" w14:textId="6E41E0BF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371D77">
        <w:rPr>
          <w:sz w:val="36"/>
          <w:szCs w:val="36"/>
          <w:lang w:val="en-US"/>
        </w:rPr>
        <w:t>152</w:t>
      </w:r>
    </w:p>
    <w:p w14:paraId="48949F6E" w14:textId="6CE5DEE2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AD66DA">
        <w:rPr>
          <w:sz w:val="36"/>
          <w:szCs w:val="36"/>
          <w:lang w:val="en-US"/>
        </w:rPr>
        <w:t>2</w:t>
      </w:r>
    </w:p>
    <w:p w14:paraId="08B520E5" w14:textId="39F98AAA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AD66DA">
        <w:rPr>
          <w:sz w:val="36"/>
          <w:szCs w:val="36"/>
          <w:lang w:val="en-US"/>
        </w:rPr>
        <w:t>03</w:t>
      </w:r>
      <w:r w:rsidR="00371D77">
        <w:rPr>
          <w:sz w:val="36"/>
          <w:szCs w:val="36"/>
          <w:lang w:val="en-US"/>
        </w:rPr>
        <w:t>.</w:t>
      </w:r>
      <w:r w:rsidR="00AD66DA">
        <w:rPr>
          <w:sz w:val="36"/>
          <w:szCs w:val="36"/>
          <w:lang w:val="en-US"/>
        </w:rPr>
        <w:t>05</w:t>
      </w:r>
      <w:r w:rsidR="00371D77">
        <w:rPr>
          <w:sz w:val="36"/>
          <w:szCs w:val="36"/>
          <w:lang w:val="en-US"/>
        </w:rPr>
        <w:t>.202</w:t>
      </w:r>
      <w:r w:rsidR="00AD66DA">
        <w:rPr>
          <w:sz w:val="36"/>
          <w:szCs w:val="36"/>
          <w:lang w:val="en-US"/>
        </w:rPr>
        <w:t>2</w:t>
      </w:r>
    </w:p>
    <w:p w14:paraId="27BBB42E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66FC0B05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6E3FB580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1D22E4EA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EB4B0C2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4EDF4D1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47D5D6CF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77"/>
    <w:rsid w:val="00077809"/>
    <w:rsid w:val="00371D77"/>
    <w:rsid w:val="00394953"/>
    <w:rsid w:val="0070552A"/>
    <w:rsid w:val="007D5C22"/>
    <w:rsid w:val="00923FE4"/>
    <w:rsid w:val="00950B62"/>
    <w:rsid w:val="009A38BA"/>
    <w:rsid w:val="00AD66DA"/>
    <w:rsid w:val="00B510DA"/>
    <w:rsid w:val="00D20149"/>
    <w:rsid w:val="00D34CBC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040E"/>
  <w15:chartTrackingRefBased/>
  <w15:docId w15:val="{68A0E3CA-5BE0-4BA5-86E9-99C9CF4E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A24D7C062D4E22AD5BF66BFB6A5A9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85CFC08-B5CA-4A92-BB74-5D6391854048}"/>
      </w:docPartPr>
      <w:docPartBody>
        <w:p w:rsidR="00D37C08" w:rsidRDefault="00D37C08">
          <w:pPr>
            <w:pStyle w:val="99A24D7C062D4E22AD5BF66BFB6A5A9D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08"/>
    <w:rsid w:val="00D3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de-DE" w:eastAsia="de-DE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9A24D7C062D4E22AD5BF66BFB6A5A9D">
    <w:name w:val="99A24D7C062D4E22AD5BF66BFB6A5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3</cp:revision>
  <dcterms:created xsi:type="dcterms:W3CDTF">2021-04-11T10:39:00Z</dcterms:created>
  <dcterms:modified xsi:type="dcterms:W3CDTF">2022-05-03T10:53:00Z</dcterms:modified>
</cp:coreProperties>
</file>