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C759F" w14:textId="77777777" w:rsidR="00371D77" w:rsidRDefault="00371D77" w:rsidP="00D20149">
      <w:pPr>
        <w:jc w:val="center"/>
        <w:rPr>
          <w:b/>
          <w:bCs/>
          <w:noProof/>
          <w:sz w:val="72"/>
          <w:szCs w:val="72"/>
        </w:rPr>
      </w:pPr>
    </w:p>
    <w:p w14:paraId="03A49188" w14:textId="7057FF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B6FC687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6A2004C1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6963468A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9A24D7C062D4E22AD5BF66BFB6A5A9D"/>
        </w:placeholder>
      </w:sdtPr>
      <w:sdtEndPr>
        <w:rPr>
          <w:sz w:val="48"/>
          <w:szCs w:val="48"/>
        </w:rPr>
      </w:sdtEndPr>
      <w:sdtContent>
        <w:p w14:paraId="20960197" w14:textId="34EAB863" w:rsidR="00D20149" w:rsidRPr="00950B62" w:rsidRDefault="00371D77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 xml:space="preserve">Commodore C64: Kernal64cart </w:t>
          </w:r>
        </w:p>
      </w:sdtContent>
    </w:sdt>
    <w:p w14:paraId="35C7AF16" w14:textId="6E41E0BF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371D77">
        <w:rPr>
          <w:sz w:val="36"/>
          <w:szCs w:val="36"/>
          <w:lang w:val="en-US"/>
        </w:rPr>
        <w:t>152</w:t>
      </w:r>
    </w:p>
    <w:p w14:paraId="48949F6E" w14:textId="7AE3D660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371D77">
        <w:rPr>
          <w:sz w:val="36"/>
          <w:szCs w:val="36"/>
          <w:lang w:val="en-US"/>
        </w:rPr>
        <w:t>0</w:t>
      </w:r>
    </w:p>
    <w:p w14:paraId="08B520E5" w14:textId="23D06F76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371D77">
        <w:rPr>
          <w:sz w:val="36"/>
          <w:szCs w:val="36"/>
          <w:lang w:val="en-US"/>
        </w:rPr>
        <w:t>24.06.2020</w:t>
      </w:r>
    </w:p>
    <w:p w14:paraId="27BBB42E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6FC0B05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E3FB580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1D22E4EA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EB4B0C2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4EDF4D1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7D5D6CF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77"/>
    <w:rsid w:val="00371D77"/>
    <w:rsid w:val="00394953"/>
    <w:rsid w:val="0070552A"/>
    <w:rsid w:val="007D5C22"/>
    <w:rsid w:val="00923FE4"/>
    <w:rsid w:val="00950B62"/>
    <w:rsid w:val="009A38BA"/>
    <w:rsid w:val="00B510DA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040E"/>
  <w15:chartTrackingRefBased/>
  <w15:docId w15:val="{68A0E3CA-5BE0-4BA5-86E9-99C9CF4E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9A24D7C062D4E22AD5BF66BFB6A5A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5CFC08-B5CA-4A92-BB74-5D6391854048}"/>
      </w:docPartPr>
      <w:docPartBody>
        <w:p w:rsidR="00000000" w:rsidRDefault="00E60933">
          <w:pPr>
            <w:pStyle w:val="99A24D7C062D4E22AD5BF66BFB6A5A9D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de-DE" w:eastAsia="de-DE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9A24D7C062D4E22AD5BF66BFB6A5A9D">
    <w:name w:val="99A24D7C062D4E22AD5BF66BFB6A5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2021-04-11T10:39:00Z</dcterms:created>
  <dcterms:modified xsi:type="dcterms:W3CDTF">2021-04-11T10:41:00Z</dcterms:modified>
</cp:coreProperties>
</file>